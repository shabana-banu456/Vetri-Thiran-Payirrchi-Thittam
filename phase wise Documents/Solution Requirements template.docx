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t>28/09/2026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SWTID-2026-9713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t>AI FitTrack API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Marks.</w:t>
            </w:r>
            <w:bookmarkStart w:id="0" w:name="_GoBack"/>
            <w:bookmarkEnd w:id="0"/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Functional Requirement (Epic)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Sub Requirement (Story / Sub-Task)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t>FR-1</w:t>
            </w:r>
          </w:p>
        </w:tc>
        <w:tc>
          <w:tcPr/>
          <w:p>
            <w:r>
              <w:t>User Management</w:t>
            </w:r>
          </w:p>
        </w:tc>
        <w:tc>
          <w:tcPr/>
          <w:p>
            <w:r>
              <w:t>User registration and login through API</w:t>
              <w:br/>
              <w:t>User profile creation and update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t>FR-2</w:t>
            </w:r>
          </w:p>
        </w:tc>
        <w:tc>
          <w:tcPr/>
          <w:p>
            <w:r>
              <w:t>Fitness Data Management</w:t>
            </w:r>
          </w:p>
        </w:tc>
        <w:tc>
          <w:tcPr/>
          <w:p>
            <w:r>
              <w:t>Add and manage fitness details</w:t>
              <w:br/>
              <w:t>Store body measurements, goals and activity data</w:t>
            </w:r>
          </w:p>
        </w:tc>
      </w:tr>
      <w:tr>
        <w:trPr>
          <w:cantSplit/>
          <w:trHeight w:val="470"/>
          <w:tblHeader/>
        </w:trPr>
        <w:tc>
          <w:tcPr/>
          <w:p>
            <w:r>
              <w:t>FR-3</w:t>
            </w:r>
          </w:p>
        </w:tc>
        <w:tc>
          <w:tcPr/>
          <w:p>
            <w:r>
              <w:t>AI Fitness Recommendations</w:t>
            </w:r>
          </w:p>
        </w:tc>
        <w:tc>
          <w:tcPr/>
          <w:p>
            <w:r>
              <w:t>Generate personalized workout recommendations</w:t>
              <w:br/>
              <w:t>Generate fitness and diet guidance based on user data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t>FR-4</w:t>
            </w:r>
          </w:p>
        </w:tc>
        <w:tc>
          <w:tcPr/>
          <w:p>
            <w:r>
              <w:t>Workout Tracking</w:t>
            </w:r>
          </w:p>
        </w:tc>
        <w:tc>
          <w:tcPr/>
          <w:p>
            <w:r>
              <w:t>Create and manage workout plans</w:t>
              <w:br/>
              <w:t>Track workout progress and completion through API</w:t>
            </w:r>
          </w:p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/>
        </w:tc>
        <w:tc>
          <w:tcPr/>
          <w:p/>
        </w:tc>
      </w:tr>
    </w:tbl>
    <w:p/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Non-functional Requirements: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Non-Functional Requirement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t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>
              <w:t>The API should be simple, consistent and easy to use for fitness application clients.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t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>
              <w:t>User data and API access should be protected using authentication and secure data handling.</w:t>
            </w:r>
          </w:p>
        </w:tc>
      </w:tr>
      <w:tr>
        <w:trPr>
          <w:cantSplit/>
          <w:trHeight w:val="470"/>
          <w:tblHeader/>
        </w:trPr>
        <w:tc>
          <w:tcPr/>
          <w:p>
            <w:r>
              <w:t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>
              <w:t>The API should provide consistent responses and handle server or connectivity errors gracefully.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t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API requests should be processed with low response time under normal usage.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t>NFR-5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The API should remain accessible and provide dependable service when the server is running.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t>NFR-6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>
              <w:t>The API should support increasing users, fitness records and requests without major redesign.</w:t>
            </w: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Subtitle"/>
    <w:basedOn w:val="0"/>
    <w:next w:val="0"/>
    <w:pPr>
      <w:keepNext/>
      <w:keepLines/>
      <w:pageBreakBefore w:val="0"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213</Words>
  <Characters>1347</Characters>
  <Lines>89</Lines>
  <Paragraphs>50</Paragraphs>
  <CharactersWithSpaces>1510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2026-09-28T08:10:29Z</dcterms:modified>
</cp:coreProperties>
</file>